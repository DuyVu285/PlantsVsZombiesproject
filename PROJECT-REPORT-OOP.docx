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D113184" w14:textId="77777777" w:rsidR="00D077E9" w:rsidRDefault="00D077E9" w:rsidP="00D70D02">
      <w:r>
        <w:rPr>
          <w:noProof/>
        </w:rPr>
        <w:drawing>
          <wp:anchor distT="0" distB="0" distL="114300" distR="114300" simplePos="0" relativeHeight="251658240" behindDoc="1" locked="0" layoutInCell="1" allowOverlap="1" wp14:anchorId="5C3E22F6" wp14:editId="56D00FC8">
            <wp:simplePos x="0" y="0"/>
            <wp:positionH relativeFrom="column">
              <wp:posOffset>-746975</wp:posOffset>
            </wp:positionH>
            <wp:positionV relativeFrom="page">
              <wp:posOffset>-12700</wp:posOffset>
            </wp:positionV>
            <wp:extent cx="7760970" cy="6684010"/>
            <wp:effectExtent l="0" t="0" r="0" b="2540"/>
            <wp:wrapNone/>
            <wp:docPr id="1" name="Picture 1" descr="street view with city buildings, market and street s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77056CE1" w14:textId="77777777" w:rsidTr="00D077E9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7A5474E" w14:textId="77777777"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06FA5263" wp14:editId="4C375490">
                      <wp:extent cx="3528695" cy="1210614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21061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A764F87" w14:textId="3ABC37F4" w:rsidR="00D077E9" w:rsidRPr="007401AB" w:rsidRDefault="00EE3F1F" w:rsidP="00D077E9">
                                  <w:pPr>
                                    <w:pStyle w:val="Title"/>
                                    <w:rPr>
                                      <w:color w:val="FF0000"/>
                                    </w:rPr>
                                  </w:pPr>
                                  <w:r w:rsidRPr="007401AB">
                                    <w:rPr>
                                      <w:color w:val="FF0000"/>
                                    </w:rPr>
                                    <w:t>PROJECT REPORT OOP</w:t>
                                  </w:r>
                                </w:p>
                                <w:p w14:paraId="27D5DF7C" w14:textId="6A6A5F5F" w:rsidR="00D077E9" w:rsidRPr="00D86945" w:rsidRDefault="00D077E9" w:rsidP="00D077E9">
                                  <w:pPr>
                                    <w:pStyle w:val="Title"/>
                                    <w:spacing w:after="0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type w14:anchorId="06FA526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277.85pt;height:95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" filled="f" stroked="f" strokeweight=".5pt">
                      <v:textbox>
                        <w:txbxContent>
                          <w:p w14:paraId="7A764F87" w14:textId="3ABC37F4" w:rsidR="00D077E9" w:rsidRPr="007401AB" w:rsidRDefault="00EE3F1F" w:rsidP="00D077E9">
                            <w:pPr>
                              <w:pStyle w:val="Title"/>
                              <w:rPr>
                                <w:color w:val="FF0000"/>
                              </w:rPr>
                            </w:pPr>
                            <w:r w:rsidRPr="007401AB">
                              <w:rPr>
                                <w:color w:val="FF0000"/>
                              </w:rPr>
                              <w:t>PROJECT REPORT OOP</w:t>
                            </w:r>
                          </w:p>
                          <w:p w14:paraId="27D5DF7C" w14:textId="6A6A5F5F" w:rsidR="00D077E9" w:rsidRPr="00D86945" w:rsidRDefault="00D077E9" w:rsidP="00D077E9">
                            <w:pPr>
                              <w:pStyle w:val="Title"/>
                              <w:spacing w:after="0"/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4AAD5793" w14:textId="77777777"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01B405C9" wp14:editId="724EB1F4">
                      <wp:extent cx="1390918" cy="0"/>
                      <wp:effectExtent l="0" t="19050" r="19050" b="1905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line w14:anchorId="060EE174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6FBC140A" w14:textId="77777777" w:rsidTr="00D077E9">
        <w:trPr>
          <w:trHeight w:val="7636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262EE2B6" w14:textId="77777777" w:rsidR="00D077E9" w:rsidRDefault="00D077E9" w:rsidP="00D077E9">
            <w:pPr>
              <w:rPr>
                <w:noProof/>
              </w:rPr>
            </w:pPr>
          </w:p>
        </w:tc>
      </w:tr>
      <w:tr w:rsidR="00D077E9" w14:paraId="2DE0B9CE" w14:textId="77777777" w:rsidTr="00D077E9">
        <w:trPr>
          <w:trHeight w:val="217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5779B82E4CE04DF1B420F6ECC75C01C4"/>
              </w:placeholder>
              <w15:appearance w15:val="hidden"/>
            </w:sdtPr>
            <w:sdtEndPr>
              <w:rPr>
                <w:color w:val="FF0000"/>
              </w:rPr>
            </w:sdtEndPr>
            <w:sdtContent>
              <w:p w14:paraId="1D59BF1E" w14:textId="77777777" w:rsidR="00D077E9" w:rsidRPr="007401AB" w:rsidRDefault="00D077E9" w:rsidP="00D077E9">
                <w:pPr>
                  <w:rPr>
                    <w:color w:val="FF0000"/>
                  </w:rPr>
                </w:pPr>
                <w:r w:rsidRPr="007401AB">
                  <w:rPr>
                    <w:rStyle w:val="SubtitleChar"/>
                    <w:b w:val="0"/>
                    <w:color w:val="FF0000"/>
                  </w:rPr>
                  <w:fldChar w:fldCharType="begin"/>
                </w:r>
                <w:r w:rsidRPr="007401AB">
                  <w:rPr>
                    <w:rStyle w:val="SubtitleChar"/>
                    <w:b w:val="0"/>
                    <w:color w:val="FF0000"/>
                  </w:rPr>
                  <w:instrText xml:space="preserve"> DATE  \@ "MMMM d"  \* MERGEFORMAT </w:instrText>
                </w:r>
                <w:r w:rsidRPr="007401AB">
                  <w:rPr>
                    <w:rStyle w:val="SubtitleChar"/>
                    <w:b w:val="0"/>
                    <w:color w:val="FF0000"/>
                  </w:rPr>
                  <w:fldChar w:fldCharType="separate"/>
                </w:r>
                <w:r w:rsidR="00751365">
                  <w:rPr>
                    <w:rStyle w:val="SubtitleChar"/>
                    <w:b w:val="0"/>
                    <w:noProof/>
                    <w:color w:val="FF0000"/>
                  </w:rPr>
                  <w:t>January 3</w:t>
                </w:r>
                <w:r w:rsidRPr="007401AB">
                  <w:rPr>
                    <w:rStyle w:val="SubtitleChar"/>
                    <w:b w:val="0"/>
                    <w:color w:val="FF0000"/>
                  </w:rPr>
                  <w:fldChar w:fldCharType="end"/>
                </w:r>
              </w:p>
            </w:sdtContent>
          </w:sdt>
          <w:p w14:paraId="1705A290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</w:rPr>
              <mc:AlternateContent>
                <mc:Choice Requires="wps">
                  <w:drawing>
                    <wp:inline distT="0" distB="0" distL="0" distR="0" wp14:anchorId="500DD7DA" wp14:editId="3E1E9A7D">
                      <wp:extent cx="1493949" cy="0"/>
                      <wp:effectExtent l="0" t="19050" r="30480" b="19050"/>
                      <wp:docPr id="6" name="Straight Connector 6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line w14:anchorId="09A61FD0" id="Straight Connector 6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4E3A3EC9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14:paraId="2B878202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14:paraId="08934A2A" w14:textId="2A06014B" w:rsidR="00D077E9" w:rsidRPr="007401AB" w:rsidRDefault="00D91B4D" w:rsidP="00D077E9">
            <w:pPr>
              <w:rPr>
                <w:color w:val="FF0000"/>
              </w:rPr>
            </w:pPr>
            <w:sdt>
              <w:sdtPr>
                <w:rPr>
                  <w:color w:val="FF0000"/>
                </w:rPr>
                <w:id w:val="-1740469667"/>
                <w:placeholder>
                  <w:docPart w:val="07FB1F0B40064FAE978AC01EBE5D7A25"/>
                </w:placeholder>
                <w15:appearance w15:val="hidden"/>
              </w:sdtPr>
              <w:sdtEndPr/>
              <w:sdtContent>
                <w:r w:rsidR="00EE3F1F" w:rsidRPr="007401AB">
                  <w:rPr>
                    <w:color w:val="FF0000"/>
                  </w:rPr>
                  <w:t>GROUP THD</w:t>
                </w:r>
              </w:sdtContent>
            </w:sdt>
          </w:p>
          <w:p w14:paraId="1590F305" w14:textId="782A6216" w:rsidR="00D077E9" w:rsidRPr="007401AB" w:rsidRDefault="00D077E9" w:rsidP="00D077E9">
            <w:pPr>
              <w:rPr>
                <w:color w:val="FF0000"/>
              </w:rPr>
            </w:pPr>
            <w:r w:rsidRPr="007401AB">
              <w:rPr>
                <w:color w:val="FF0000"/>
              </w:rPr>
              <w:t xml:space="preserve">Authored by: </w:t>
            </w:r>
            <w:r w:rsidR="00EE3F1F" w:rsidRPr="007401AB">
              <w:rPr>
                <w:color w:val="FF0000"/>
              </w:rPr>
              <w:t>THD</w:t>
            </w:r>
          </w:p>
          <w:p w14:paraId="74C7BE69" w14:textId="77777777" w:rsidR="00D077E9" w:rsidRPr="00D86945" w:rsidRDefault="00D077E9" w:rsidP="00D077E9">
            <w:pPr>
              <w:rPr>
                <w:noProof/>
                <w:sz w:val="10"/>
                <w:szCs w:val="10"/>
              </w:rPr>
            </w:pPr>
          </w:p>
        </w:tc>
      </w:tr>
    </w:tbl>
    <w:p w14:paraId="2144F0D3" w14:textId="77777777" w:rsidR="00D077E9" w:rsidRDefault="00D077E9">
      <w:pPr>
        <w:spacing w:after="200"/>
      </w:pPr>
      <w:r w:rsidRPr="00D967AC">
        <w:rPr>
          <w:noProof/>
        </w:rPr>
        <w:drawing>
          <wp:anchor distT="0" distB="0" distL="114300" distR="114300" simplePos="0" relativeHeight="251661312" behindDoc="0" locked="0" layoutInCell="1" allowOverlap="1" wp14:anchorId="37199483" wp14:editId="6B633D07">
            <wp:simplePos x="0" y="0"/>
            <wp:positionH relativeFrom="column">
              <wp:posOffset>4951730</wp:posOffset>
            </wp:positionH>
            <wp:positionV relativeFrom="paragraph">
              <wp:posOffset>7353997</wp:posOffset>
            </wp:positionV>
            <wp:extent cx="1483995" cy="643890"/>
            <wp:effectExtent l="0" t="0" r="0" b="3810"/>
            <wp:wrapNone/>
            <wp:docPr id="12" name="Graphic 201" descr="logo-placeholder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phic 201" descr="logo-placeholder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3995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92934C5" wp14:editId="1CDA53E4">
                <wp:simplePos x="0" y="0"/>
                <wp:positionH relativeFrom="column">
                  <wp:posOffset>-746975</wp:posOffset>
                </wp:positionH>
                <wp:positionV relativeFrom="page">
                  <wp:posOffset>6670040</wp:posOffset>
                </wp:positionV>
                <wp:extent cx="7760970" cy="3374390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337439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D8C2AE2" id="Rectangle 2" o:spid="_x0000_s1026" alt="colored rectangle" style="position:absolute;margin-left:-58.8pt;margin-top:525.2pt;width:611.1pt;height:265.7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" fillcolor="#34aba2 [3206]" stroked="f" strokeweight="2pt">
                <w10:wrap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7ED121FF" wp14:editId="3812417A">
                <wp:simplePos x="0" y="0"/>
                <wp:positionH relativeFrom="column">
                  <wp:posOffset>-205105</wp:posOffset>
                </wp:positionH>
                <wp:positionV relativeFrom="page">
                  <wp:posOffset>900430</wp:posOffset>
                </wp:positionV>
                <wp:extent cx="3938905" cy="8267700"/>
                <wp:effectExtent l="0" t="0" r="4445" b="0"/>
                <wp:wrapNone/>
                <wp:docPr id="3" name="Rectangle 3" descr="white rectangle for text on cov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267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A5AA9D8" id="Rectangle 3" o:spid="_x0000_s1026" alt="white rectangle for text on cover" style="position:absolute;margin-left:-16.15pt;margin-top:70.9pt;width:310.15pt;height:651pt;z-index:-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" fillcolor="white [3212]" stroked="f" strokeweight="2pt">
                <w10:wrap anchory="page"/>
              </v:rect>
            </w:pict>
          </mc:Fallback>
        </mc:AlternateContent>
      </w:r>
      <w:r>
        <w:br w:type="page"/>
      </w:r>
    </w:p>
    <w:p w14:paraId="46F28AC8" w14:textId="61C2F17F" w:rsidR="007401AB" w:rsidRDefault="00EE3F1F" w:rsidP="00D077E9">
      <w:pPr>
        <w:pStyle w:val="Heading1"/>
      </w:pPr>
      <w:r>
        <w:lastRenderedPageBreak/>
        <w:t>PLANT AND ZOMBIE</w:t>
      </w:r>
      <w:r w:rsidR="007401AB">
        <w:t xml:space="preserve"> PROJECT</w:t>
      </w:r>
    </w:p>
    <w:tbl>
      <w:tblPr>
        <w:tblW w:w="9999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99"/>
      </w:tblGrid>
      <w:tr w:rsidR="00D077E9" w14:paraId="3CA345BD" w14:textId="77777777" w:rsidTr="00DF027C">
        <w:trPr>
          <w:trHeight w:val="3546"/>
        </w:trPr>
        <w:tc>
          <w:tcPr>
            <w:tcW w:w="9999" w:type="dxa"/>
          </w:tcPr>
          <w:sdt>
            <w:sdtPr>
              <w:rPr>
                <w:rFonts w:eastAsiaTheme="minorEastAsia" w:cstheme="minorBidi"/>
                <w:b/>
                <w:sz w:val="28"/>
                <w:szCs w:val="22"/>
              </w:rPr>
              <w:id w:val="1660650702"/>
              <w:placeholder>
                <w:docPart w:val="C061EB3191B642169F58613C57F70E5B"/>
              </w:placeholder>
              <w15:dataBinding w:prefixMappings="xmlns:ns0='http://schemas.microsoft.com/temp/samples' " w:xpath="/ns0:employees[1]/ns0:employee[1]/ns0:CompanyName[1]" w:storeItemID="{00000000-0000-0000-0000-000000000000}"/>
              <w15:appearance w15:val="hidden"/>
            </w:sdtPr>
            <w:sdtEndPr/>
            <w:sdtContent>
              <w:p w14:paraId="252B5A3A" w14:textId="1FE63735" w:rsidR="00EE3F1F" w:rsidRPr="007401AB" w:rsidRDefault="00EE3F1F" w:rsidP="00EE3F1F">
                <w:pPr>
                  <w:pStyle w:val="Heading2"/>
                  <w:rPr>
                    <w:sz w:val="50"/>
                    <w:szCs w:val="50"/>
                  </w:rPr>
                </w:pPr>
                <w:r w:rsidRPr="007401AB">
                  <w:rPr>
                    <w:sz w:val="50"/>
                    <w:szCs w:val="50"/>
                  </w:rPr>
                  <w:t>1.INTRODUCTION:</w:t>
                </w:r>
              </w:p>
              <w:p w14:paraId="5DE0A306" w14:textId="0AD06884" w:rsidR="00EE3F1F" w:rsidRDefault="00F82196" w:rsidP="00EE3F1F">
                <w:pPr>
                  <w:rPr>
                    <w:sz w:val="40"/>
                    <w:szCs w:val="40"/>
                  </w:rPr>
                </w:pPr>
                <w:r w:rsidRPr="007401AB">
                  <w:rPr>
                    <w:sz w:val="40"/>
                    <w:szCs w:val="40"/>
                  </w:rPr>
                  <w:t>-</w:t>
                </w:r>
                <w:r w:rsidR="00EE3F1F" w:rsidRPr="007401AB">
                  <w:rPr>
                    <w:sz w:val="40"/>
                    <w:szCs w:val="40"/>
                  </w:rPr>
                  <w:t>TEAM MEMBERS</w:t>
                </w:r>
                <w:r w:rsidRPr="007401AB">
                  <w:rPr>
                    <w:sz w:val="40"/>
                    <w:szCs w:val="40"/>
                  </w:rPr>
                  <w:t>:</w:t>
                </w:r>
              </w:p>
              <w:p w14:paraId="78464380" w14:textId="77777777" w:rsidR="007401AB" w:rsidRPr="007401AB" w:rsidRDefault="007401AB" w:rsidP="00EE3F1F">
                <w:pPr>
                  <w:rPr>
                    <w:sz w:val="40"/>
                    <w:szCs w:val="40"/>
                  </w:rPr>
                </w:pPr>
              </w:p>
              <w:p w14:paraId="09608703" w14:textId="03B3C5FB" w:rsidR="00F82196" w:rsidRDefault="00F82196" w:rsidP="00EE3F1F">
                <w:r>
                  <w:t xml:space="preserve">    . NGUYỄN TẤN TÀI – ITITWE19023</w:t>
                </w:r>
              </w:p>
              <w:p w14:paraId="24A24F19" w14:textId="77777777" w:rsidR="007401AB" w:rsidRDefault="007401AB" w:rsidP="00EE3F1F"/>
              <w:p w14:paraId="2FD78129" w14:textId="01C13DD7" w:rsidR="00F82196" w:rsidRDefault="00F82196" w:rsidP="00EE3F1F">
                <w:r>
                  <w:t xml:space="preserve">    . VŨ NHẬT DUY – ITITIU17047</w:t>
                </w:r>
              </w:p>
              <w:p w14:paraId="6D6E06B8" w14:textId="77777777" w:rsidR="007401AB" w:rsidRDefault="007401AB" w:rsidP="00EE3F1F"/>
              <w:p w14:paraId="33DCF9CC" w14:textId="3A988481" w:rsidR="00F82196" w:rsidRDefault="00F82196" w:rsidP="00EE3F1F">
                <w:r>
                  <w:t xml:space="preserve">    . NGUYỄN GIA HUY – ITITWE19005</w:t>
                </w:r>
              </w:p>
              <w:p w14:paraId="08201E36" w14:textId="77777777" w:rsidR="007401AB" w:rsidRDefault="007401AB" w:rsidP="00EE3F1F"/>
              <w:p w14:paraId="148D16E3" w14:textId="77777777" w:rsidR="007401AB" w:rsidRDefault="007401AB" w:rsidP="00EE3F1F"/>
              <w:p w14:paraId="30985CA4" w14:textId="19BD4818" w:rsidR="00EE3F1F" w:rsidRDefault="007401AB" w:rsidP="00EE3F1F">
                <w:pPr>
                  <w:rPr>
                    <w:sz w:val="40"/>
                    <w:szCs w:val="40"/>
                  </w:rPr>
                </w:pPr>
                <w:r w:rsidRPr="007401AB">
                  <w:rPr>
                    <w:sz w:val="40"/>
                    <w:szCs w:val="40"/>
                  </w:rPr>
                  <w:t>-</w:t>
                </w:r>
                <w:r w:rsidR="00EE3F1F" w:rsidRPr="007401AB">
                  <w:rPr>
                    <w:sz w:val="40"/>
                    <w:szCs w:val="40"/>
                  </w:rPr>
                  <w:t>CONTRIBUTION</w:t>
                </w:r>
                <w:r w:rsidR="00F82196" w:rsidRPr="007401AB">
                  <w:rPr>
                    <w:sz w:val="40"/>
                    <w:szCs w:val="40"/>
                  </w:rPr>
                  <w:t>:</w:t>
                </w:r>
              </w:p>
              <w:p w14:paraId="0D838D4D" w14:textId="77777777" w:rsidR="007401AB" w:rsidRPr="007401AB" w:rsidRDefault="007401AB" w:rsidP="00EE3F1F">
                <w:pPr>
                  <w:rPr>
                    <w:sz w:val="40"/>
                    <w:szCs w:val="40"/>
                  </w:rPr>
                </w:pPr>
              </w:p>
              <w:p w14:paraId="69527370" w14:textId="7EE95ED3" w:rsidR="00F82196" w:rsidRDefault="00F82196" w:rsidP="00EE3F1F">
                <w:r>
                  <w:t xml:space="preserve">    . NGUYỄN TẤN TÀI: Game </w:t>
                </w:r>
                <w:r w:rsidR="007401AB">
                  <w:t>panel</w:t>
                </w:r>
              </w:p>
              <w:p w14:paraId="0079DEC4" w14:textId="77777777" w:rsidR="007401AB" w:rsidRDefault="007401AB" w:rsidP="00EE3F1F"/>
              <w:p w14:paraId="027B8DB6" w14:textId="4BEDDAA2" w:rsidR="007401AB" w:rsidRDefault="007401AB" w:rsidP="00EE3F1F">
                <w:r>
                  <w:t xml:space="preserve">    . NGUYỄN GIA HUY: Plant </w:t>
                </w:r>
              </w:p>
              <w:p w14:paraId="33549583" w14:textId="77777777" w:rsidR="007401AB" w:rsidRDefault="007401AB" w:rsidP="00EE3F1F"/>
              <w:p w14:paraId="05D231DD" w14:textId="59E7CD05" w:rsidR="007401AB" w:rsidRDefault="007401AB" w:rsidP="00EE3F1F">
                <w:r w:rsidRPr="007401AB">
                  <w:rPr>
                    <w:lang w:val="fr-FR"/>
                  </w:rPr>
                  <w:t xml:space="preserve">    . </w:t>
                </w:r>
                <w:r w:rsidRPr="007401AB">
                  <w:t>VŨ NHẬT DUY: Zombie, special feat</w:t>
                </w:r>
                <w:r>
                  <w:t>ures</w:t>
                </w:r>
              </w:p>
              <w:p w14:paraId="33876EC5" w14:textId="77777777" w:rsidR="007401AB" w:rsidRDefault="007401AB" w:rsidP="00EE3F1F"/>
              <w:p w14:paraId="673E7D86" w14:textId="2CB12923" w:rsidR="007401AB" w:rsidRPr="007401AB" w:rsidRDefault="007401AB" w:rsidP="00EE3F1F">
                <w:r>
                  <w:t xml:space="preserve">    . </w:t>
                </w:r>
                <w:proofErr w:type="spellStart"/>
                <w:r>
                  <w:t>Orthers</w:t>
                </w:r>
                <w:proofErr w:type="spellEnd"/>
                <w:r>
                  <w:t>: work together</w:t>
                </w:r>
              </w:p>
              <w:p w14:paraId="4B3F602D" w14:textId="77777777" w:rsidR="00F82196" w:rsidRPr="007401AB" w:rsidRDefault="00F82196" w:rsidP="00EE3F1F"/>
              <w:p w14:paraId="2E6DD3EB" w14:textId="03AB2F80" w:rsidR="00EE3F1F" w:rsidRPr="007401AB" w:rsidRDefault="00EE3F1F" w:rsidP="00EE3F1F"/>
              <w:p w14:paraId="250C421E" w14:textId="6FD1FA45" w:rsidR="00D077E9" w:rsidRPr="00EE3F1F" w:rsidRDefault="00D91B4D" w:rsidP="00EE3F1F"/>
            </w:sdtContent>
          </w:sdt>
          <w:p w14:paraId="783FA4D4" w14:textId="036DA1D6" w:rsidR="00DF027C" w:rsidRDefault="00DF027C" w:rsidP="00DF027C">
            <w:pPr>
              <w:pStyle w:val="Content"/>
            </w:pPr>
          </w:p>
        </w:tc>
      </w:tr>
    </w:tbl>
    <w:p w14:paraId="1E4871B0" w14:textId="396A5DA5" w:rsidR="007401AB" w:rsidRDefault="007401AB" w:rsidP="00DF027C"/>
    <w:p w14:paraId="40975AD5" w14:textId="77777777" w:rsidR="007401AB" w:rsidRDefault="007401AB">
      <w:pPr>
        <w:spacing w:after="200"/>
      </w:pPr>
      <w:r>
        <w:br w:type="page"/>
      </w:r>
    </w:p>
    <w:p w14:paraId="3ED76DC1" w14:textId="77777777" w:rsidR="007401AB" w:rsidRDefault="007401AB" w:rsidP="007401AB">
      <w:pPr>
        <w:pStyle w:val="Heading1"/>
      </w:pPr>
      <w:r>
        <w:lastRenderedPageBreak/>
        <w:t>PLANT AND ZOMBIE PROJECT</w:t>
      </w:r>
    </w:p>
    <w:p w14:paraId="52EF17A1" w14:textId="508DCB14" w:rsidR="0087605E" w:rsidRDefault="005F3183" w:rsidP="00DF027C">
      <w:pPr>
        <w:rPr>
          <w:sz w:val="40"/>
          <w:szCs w:val="40"/>
        </w:rPr>
      </w:pPr>
      <w:r>
        <w:rPr>
          <w:sz w:val="40"/>
          <w:szCs w:val="40"/>
        </w:rPr>
        <w:t>2. FEATURES AND SPECIAL FEATURES</w:t>
      </w:r>
    </w:p>
    <w:p w14:paraId="6FD4C4C6" w14:textId="05DDCEC8" w:rsidR="005F3183" w:rsidRPr="009B03BF" w:rsidRDefault="005F3183" w:rsidP="00DF027C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52B59EFB" wp14:editId="2EF4EB0C">
            <wp:extent cx="762000" cy="794998"/>
            <wp:effectExtent l="0" t="0" r="0" b="5715"/>
            <wp:docPr id="4" name="Picture 4" descr="Sunflower | Plants vs. Zombies Wiki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unflower | Plants vs. Zombies Wiki | Fando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281" cy="811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 xml:space="preserve">: </w:t>
      </w:r>
      <w:r w:rsidRPr="009B03BF">
        <w:rPr>
          <w:sz w:val="30"/>
          <w:szCs w:val="30"/>
        </w:rPr>
        <w:t>SPAWN SUN, COST 50 SUN TO PURCHASE</w:t>
      </w:r>
    </w:p>
    <w:p w14:paraId="49EBD0A6" w14:textId="1223FB7C" w:rsidR="005F3183" w:rsidRDefault="005F3183" w:rsidP="00DF027C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11A93F2D" wp14:editId="41B5F245">
            <wp:extent cx="777675" cy="783771"/>
            <wp:effectExtent l="0" t="0" r="3810" b="0"/>
            <wp:docPr id="9" name="Picture 9" descr="Peashooter | Plants vs. Zombies Wiki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eashooter | Plants vs. Zombies Wiki | Fando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3273" cy="799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 xml:space="preserve">: </w:t>
      </w:r>
      <w:r w:rsidRPr="009B03BF">
        <w:rPr>
          <w:sz w:val="30"/>
          <w:szCs w:val="30"/>
        </w:rPr>
        <w:t>SHOOT PEA TO KILL ZOMBIE, COST 100 SUN</w:t>
      </w:r>
      <w:r>
        <w:rPr>
          <w:sz w:val="40"/>
          <w:szCs w:val="40"/>
        </w:rPr>
        <w:t xml:space="preserve"> </w:t>
      </w:r>
    </w:p>
    <w:p w14:paraId="097379D9" w14:textId="332D494F" w:rsidR="005F3183" w:rsidRDefault="005F3183" w:rsidP="00DF027C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0DF63395" wp14:editId="5598F89E">
            <wp:extent cx="757354" cy="762000"/>
            <wp:effectExtent l="0" t="0" r="0" b="0"/>
            <wp:docPr id="10" name="Picture 10" descr="Snow Pea | Plants vs. Zombies Wiki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now Pea | Plants vs. Zombies Wiki | Fando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3679" cy="778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 xml:space="preserve">: </w:t>
      </w:r>
      <w:r w:rsidR="009B03BF" w:rsidRPr="009B03BF">
        <w:rPr>
          <w:sz w:val="30"/>
          <w:szCs w:val="30"/>
        </w:rPr>
        <w:t>SHOOT PEA TO KILL ZOMBIE AND INCLUDE SLOW DEBUFF</w:t>
      </w:r>
      <w:r w:rsidR="009B03BF">
        <w:rPr>
          <w:sz w:val="30"/>
          <w:szCs w:val="30"/>
        </w:rPr>
        <w:t>, COST 150 SUN</w:t>
      </w:r>
    </w:p>
    <w:p w14:paraId="6B6221D4" w14:textId="75F0F80A" w:rsidR="009B03BF" w:rsidRDefault="009B03BF" w:rsidP="00DF027C">
      <w:pPr>
        <w:rPr>
          <w:sz w:val="30"/>
          <w:szCs w:val="30"/>
        </w:rPr>
      </w:pPr>
      <w:r>
        <w:rPr>
          <w:b w:val="0"/>
          <w:noProof/>
          <w:sz w:val="40"/>
          <w:szCs w:val="40"/>
        </w:rPr>
        <w:drawing>
          <wp:inline distT="0" distB="0" distL="0" distR="0" wp14:anchorId="13357A91" wp14:editId="38DC678F">
            <wp:extent cx="728634" cy="620486"/>
            <wp:effectExtent l="0" t="0" r="0" b="8255"/>
            <wp:docPr id="11" name="Picture 11" descr="A green frog with a white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green frog with a white background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738623" cy="628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 xml:space="preserve">: </w:t>
      </w:r>
      <w:r>
        <w:rPr>
          <w:sz w:val="30"/>
          <w:szCs w:val="30"/>
        </w:rPr>
        <w:t>SHOOT 2 PEAS IN 1 TIME, COST 200</w:t>
      </w:r>
    </w:p>
    <w:p w14:paraId="38687D3D" w14:textId="31602B66" w:rsidR="009B03BF" w:rsidRDefault="009B03BF" w:rsidP="00DF027C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128227C9" wp14:editId="7E89E804">
            <wp:extent cx="707571" cy="707571"/>
            <wp:effectExtent l="0" t="0" r="0" b="0"/>
            <wp:docPr id="13" name="Picture 13" descr="Top 6 Defensive Plants in &amp;quot;Plants vs. Zombies 2&amp;quot; - LevelSk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op 6 Defensive Plants in &amp;quot;Plants vs. Zombies 2&amp;quot; - LevelSkip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187" cy="713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0"/>
          <w:szCs w:val="30"/>
        </w:rPr>
        <w:t>: EXTRA HEALTH, COST 50, WHEN HP=0 ROLLING IN STRAINGE LINE AND KILL ALL ENEMY IN SAME LINE</w:t>
      </w:r>
    </w:p>
    <w:p w14:paraId="516DB8AD" w14:textId="20A29FEF" w:rsidR="009B03BF" w:rsidRPr="00FF7DBE" w:rsidRDefault="009B03BF" w:rsidP="00DF027C">
      <w:pPr>
        <w:rPr>
          <w:sz w:val="30"/>
          <w:szCs w:val="30"/>
        </w:rPr>
      </w:pPr>
      <w:r>
        <w:rPr>
          <w:b w:val="0"/>
          <w:noProof/>
          <w:sz w:val="30"/>
          <w:szCs w:val="30"/>
        </w:rPr>
        <w:drawing>
          <wp:inline distT="0" distB="0" distL="0" distR="0" wp14:anchorId="4612E17E" wp14:editId="73280A6A">
            <wp:extent cx="663575" cy="685800"/>
            <wp:effectExtent l="0" t="0" r="3175" b="0"/>
            <wp:docPr id="14" name="Picture 14" descr="A person in a garmen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erson in a garmen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129" cy="693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7DBE">
        <w:rPr>
          <w:sz w:val="30"/>
          <w:szCs w:val="30"/>
        </w:rPr>
        <w:t>: NORMAL ZOMBIE</w:t>
      </w:r>
      <w:r w:rsidR="00FF7DBE" w:rsidRPr="00FF7DBE">
        <w:rPr>
          <w:sz w:val="30"/>
          <w:szCs w:val="30"/>
        </w:rPr>
        <w:t xml:space="preserve">        </w:t>
      </w:r>
      <w:r w:rsidR="00FF7DBE">
        <w:rPr>
          <w:b w:val="0"/>
          <w:noProof/>
          <w:sz w:val="30"/>
          <w:szCs w:val="30"/>
        </w:rPr>
        <w:drawing>
          <wp:inline distT="0" distB="0" distL="0" distR="0" wp14:anchorId="677E4F4B" wp14:editId="460AF5F3">
            <wp:extent cx="587829" cy="745146"/>
            <wp:effectExtent l="0" t="0" r="3175" b="0"/>
            <wp:docPr id="16" name="Picture 16" descr="A person wearing a helmet and glove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erson wearing a helmet and gloves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463" cy="763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7DBE" w:rsidRPr="00FF7DBE">
        <w:rPr>
          <w:sz w:val="30"/>
          <w:szCs w:val="30"/>
        </w:rPr>
        <w:t>: BUCKETHEAD ZOMBIE, EXTRA H</w:t>
      </w:r>
      <w:r w:rsidR="00FF7DBE">
        <w:rPr>
          <w:sz w:val="30"/>
          <w:szCs w:val="30"/>
        </w:rPr>
        <w:t>EALTH</w:t>
      </w:r>
    </w:p>
    <w:p w14:paraId="2814B294" w14:textId="19DE5012" w:rsidR="009B03BF" w:rsidRDefault="00FF7DBE" w:rsidP="00DF027C">
      <w:pPr>
        <w:rPr>
          <w:sz w:val="30"/>
          <w:szCs w:val="30"/>
        </w:rPr>
      </w:pPr>
      <w:r>
        <w:rPr>
          <w:b w:val="0"/>
          <w:noProof/>
          <w:sz w:val="30"/>
          <w:szCs w:val="30"/>
        </w:rPr>
        <w:drawing>
          <wp:inline distT="0" distB="0" distL="0" distR="0" wp14:anchorId="7A58759E" wp14:editId="14F012CE">
            <wp:extent cx="663196" cy="751114"/>
            <wp:effectExtent l="0" t="0" r="3810" b="0"/>
            <wp:docPr id="15" name="Picture 15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843" cy="76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0"/>
          <w:szCs w:val="30"/>
        </w:rPr>
        <w:t>: CONEHEAD ZOMBIE, EXTRA HEALTH</w:t>
      </w:r>
    </w:p>
    <w:p w14:paraId="00B27784" w14:textId="6B62E4B7" w:rsidR="00FF7DBE" w:rsidRDefault="00FF7DBE" w:rsidP="00DF027C">
      <w:pPr>
        <w:rPr>
          <w:sz w:val="30"/>
          <w:szCs w:val="30"/>
        </w:rPr>
      </w:pPr>
      <w:r>
        <w:rPr>
          <w:b w:val="0"/>
          <w:noProof/>
          <w:sz w:val="30"/>
          <w:szCs w:val="30"/>
        </w:rPr>
        <w:drawing>
          <wp:inline distT="0" distB="0" distL="0" distR="0" wp14:anchorId="219E4D96" wp14:editId="635FA2E0">
            <wp:extent cx="663553" cy="772886"/>
            <wp:effectExtent l="0" t="0" r="3810" b="8255"/>
            <wp:docPr id="17" name="Picture 17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848" cy="807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0"/>
          <w:szCs w:val="30"/>
        </w:rPr>
        <w:t>: SPECIAL ZOMBIE, AFTER HEALTH &lt; 1000 RUN FASTER</w:t>
      </w:r>
    </w:p>
    <w:p w14:paraId="4BED3B5D" w14:textId="77777777" w:rsidR="00FF7DBE" w:rsidRDefault="00FF7DBE" w:rsidP="00DF027C">
      <w:pPr>
        <w:rPr>
          <w:sz w:val="30"/>
          <w:szCs w:val="30"/>
        </w:rPr>
      </w:pPr>
    </w:p>
    <w:p w14:paraId="466AF89F" w14:textId="77777777" w:rsidR="00FF7DBE" w:rsidRDefault="00FF7DBE" w:rsidP="00FF7DBE">
      <w:pPr>
        <w:pStyle w:val="Heading1"/>
      </w:pPr>
      <w:r>
        <w:lastRenderedPageBreak/>
        <w:t>PLANT AND ZOMBIE PROJECT</w:t>
      </w:r>
    </w:p>
    <w:p w14:paraId="7E083D35" w14:textId="49EF8E22" w:rsidR="00FF7DBE" w:rsidRDefault="00FF7DBE" w:rsidP="00DF027C">
      <w:pPr>
        <w:rPr>
          <w:sz w:val="40"/>
          <w:szCs w:val="40"/>
        </w:rPr>
      </w:pPr>
      <w:r>
        <w:rPr>
          <w:sz w:val="40"/>
          <w:szCs w:val="40"/>
        </w:rPr>
        <w:t>3. SLIDE PRESENTATION:</w:t>
      </w:r>
    </w:p>
    <w:p w14:paraId="062C9B27" w14:textId="66616AA6" w:rsidR="00FF7DBE" w:rsidRDefault="00FF7DBE" w:rsidP="00DF027C">
      <w:pPr>
        <w:rPr>
          <w:sz w:val="30"/>
          <w:szCs w:val="30"/>
        </w:rPr>
      </w:pPr>
      <w:r w:rsidRPr="00FF7DBE">
        <w:rPr>
          <w:noProof/>
          <w:sz w:val="30"/>
          <w:szCs w:val="30"/>
        </w:rPr>
        <w:drawing>
          <wp:inline distT="0" distB="0" distL="0" distR="0" wp14:anchorId="4F9A63FB" wp14:editId="6D68BE82">
            <wp:extent cx="6309360" cy="3391535"/>
            <wp:effectExtent l="0" t="0" r="0" b="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55206" w14:textId="7C8E2F90" w:rsidR="00FF7DBE" w:rsidRDefault="00FF7DBE" w:rsidP="00DF027C">
      <w:pPr>
        <w:rPr>
          <w:sz w:val="30"/>
          <w:szCs w:val="30"/>
        </w:rPr>
      </w:pPr>
    </w:p>
    <w:p w14:paraId="75C3A5B7" w14:textId="6DB947CD" w:rsidR="00FF7DBE" w:rsidRDefault="00FF7DBE" w:rsidP="00DF027C">
      <w:pPr>
        <w:rPr>
          <w:sz w:val="30"/>
          <w:szCs w:val="30"/>
        </w:rPr>
      </w:pPr>
    </w:p>
    <w:p w14:paraId="78047A15" w14:textId="5ECC6626" w:rsidR="00FF7DBE" w:rsidRDefault="00FF7DBE" w:rsidP="00DF027C">
      <w:pPr>
        <w:rPr>
          <w:sz w:val="30"/>
          <w:szCs w:val="30"/>
        </w:rPr>
      </w:pPr>
    </w:p>
    <w:p w14:paraId="627796A5" w14:textId="6883A30E" w:rsidR="00FF7DBE" w:rsidRDefault="00FF7DBE" w:rsidP="00DF027C">
      <w:pPr>
        <w:rPr>
          <w:sz w:val="30"/>
          <w:szCs w:val="30"/>
        </w:rPr>
      </w:pPr>
      <w:r>
        <w:rPr>
          <w:sz w:val="30"/>
          <w:szCs w:val="30"/>
        </w:rPr>
        <w:t xml:space="preserve">LINK: </w:t>
      </w:r>
      <w:hyperlink r:id="rId19" w:anchor="slide=id.gb22198a46b_0_1039" w:history="1">
        <w:r w:rsidRPr="00EC44E3">
          <w:rPr>
            <w:rStyle w:val="Hyperlink"/>
            <w:sz w:val="30"/>
            <w:szCs w:val="30"/>
          </w:rPr>
          <w:t>https://docs.google.com/presentation/d/1hOJdaf-wAVpYLKpgvfJaFEJ9C5jO1KIr129yAiIBYjU/edit?fbclid=IwAR1b2S_-HKhz1GjgA-sToh0otNS1EONikRkXREQn-fQPKoPWQWIwU2IdqTE#slide=id.gb22198a46b_0_1039</w:t>
        </w:r>
      </w:hyperlink>
    </w:p>
    <w:p w14:paraId="2D159478" w14:textId="6651F5AE" w:rsidR="00844D4C" w:rsidRDefault="00FF7DBE">
      <w:pPr>
        <w:spacing w:after="200"/>
        <w:rPr>
          <w:sz w:val="30"/>
          <w:szCs w:val="30"/>
        </w:rPr>
      </w:pPr>
      <w:r>
        <w:rPr>
          <w:sz w:val="30"/>
          <w:szCs w:val="30"/>
        </w:rPr>
        <w:br w:type="page"/>
      </w:r>
    </w:p>
    <w:p w14:paraId="246AFC70" w14:textId="77777777" w:rsidR="00844D4C" w:rsidRDefault="00844D4C" w:rsidP="00844D4C">
      <w:pPr>
        <w:pStyle w:val="Heading1"/>
      </w:pPr>
      <w:r>
        <w:lastRenderedPageBreak/>
        <w:t>PLANT AND ZOMBIE PROJECT</w:t>
      </w:r>
    </w:p>
    <w:p w14:paraId="7AE3EAA0" w14:textId="3990E23B" w:rsidR="00844D4C" w:rsidRDefault="00844D4C">
      <w:pPr>
        <w:spacing w:after="200"/>
        <w:rPr>
          <w:sz w:val="40"/>
          <w:szCs w:val="40"/>
        </w:rPr>
      </w:pPr>
      <w:r>
        <w:rPr>
          <w:sz w:val="40"/>
          <w:szCs w:val="40"/>
        </w:rPr>
        <w:t>4. CODE:</w:t>
      </w:r>
    </w:p>
    <w:p w14:paraId="0643BEFD" w14:textId="379BEC82" w:rsidR="00844D4C" w:rsidRDefault="00844D4C">
      <w:pPr>
        <w:spacing w:after="200"/>
        <w:rPr>
          <w:sz w:val="40"/>
          <w:szCs w:val="40"/>
        </w:rPr>
      </w:pPr>
      <w:r>
        <w:rPr>
          <w:sz w:val="40"/>
          <w:szCs w:val="40"/>
        </w:rPr>
        <w:t>-SOME IMAGES OF CODE</w:t>
      </w:r>
    </w:p>
    <w:p w14:paraId="541EA91B" w14:textId="74263915" w:rsidR="00E55A97" w:rsidRDefault="00844D4C">
      <w:pPr>
        <w:spacing w:after="200"/>
        <w:rPr>
          <w:sz w:val="40"/>
          <w:szCs w:val="40"/>
        </w:rPr>
      </w:pPr>
      <w:r w:rsidRPr="00844D4C">
        <w:rPr>
          <w:noProof/>
          <w:sz w:val="40"/>
          <w:szCs w:val="40"/>
        </w:rPr>
        <w:drawing>
          <wp:inline distT="0" distB="0" distL="0" distR="0" wp14:anchorId="29DA5F15" wp14:editId="66263051">
            <wp:extent cx="4151450" cy="2231571"/>
            <wp:effectExtent l="0" t="0" r="1905" b="0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64979" cy="229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5A97" w:rsidRPr="00E55A97">
        <w:rPr>
          <w:noProof/>
          <w:sz w:val="40"/>
          <w:szCs w:val="40"/>
        </w:rPr>
        <w:drawing>
          <wp:inline distT="0" distB="0" distL="0" distR="0" wp14:anchorId="2D601794" wp14:editId="3B4A7289">
            <wp:extent cx="4049656" cy="2166257"/>
            <wp:effectExtent l="0" t="0" r="8255" b="5715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84592" cy="218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A48C9" w14:textId="6D7B985C" w:rsidR="00844D4C" w:rsidRDefault="00844D4C" w:rsidP="00844D4C">
      <w:pPr>
        <w:spacing w:after="200"/>
        <w:rPr>
          <w:sz w:val="40"/>
          <w:szCs w:val="40"/>
        </w:rPr>
      </w:pPr>
      <w:r>
        <w:rPr>
          <w:sz w:val="40"/>
          <w:szCs w:val="40"/>
        </w:rPr>
        <w:t xml:space="preserve">LINK FOR FULL CODE: </w:t>
      </w:r>
      <w:hyperlink r:id="rId22" w:history="1">
        <w:r w:rsidRPr="006E2619">
          <w:rPr>
            <w:rStyle w:val="Hyperlink"/>
            <w:sz w:val="40"/>
            <w:szCs w:val="40"/>
          </w:rPr>
          <w:t>https://github.com/Du</w:t>
        </w:r>
        <w:bookmarkStart w:id="0" w:name="_GoBack"/>
        <w:bookmarkEnd w:id="0"/>
        <w:r w:rsidRPr="006E2619">
          <w:rPr>
            <w:rStyle w:val="Hyperlink"/>
            <w:sz w:val="40"/>
            <w:szCs w:val="40"/>
          </w:rPr>
          <w:t>y</w:t>
        </w:r>
        <w:r w:rsidRPr="006E2619">
          <w:rPr>
            <w:rStyle w:val="Hyperlink"/>
            <w:sz w:val="40"/>
            <w:szCs w:val="40"/>
          </w:rPr>
          <w:t>Vu285/PlantsVsZombiesproject</w:t>
        </w:r>
      </w:hyperlink>
    </w:p>
    <w:p w14:paraId="2621216F" w14:textId="77777777" w:rsidR="00844D4C" w:rsidRDefault="00844D4C" w:rsidP="00844D4C">
      <w:pPr>
        <w:spacing w:after="200"/>
        <w:rPr>
          <w:sz w:val="40"/>
          <w:szCs w:val="40"/>
        </w:rPr>
      </w:pPr>
    </w:p>
    <w:p w14:paraId="7C04F445" w14:textId="77777777" w:rsidR="00844D4C" w:rsidRDefault="00844D4C">
      <w:pPr>
        <w:spacing w:after="200"/>
        <w:rPr>
          <w:sz w:val="40"/>
          <w:szCs w:val="40"/>
        </w:rPr>
      </w:pPr>
    </w:p>
    <w:p w14:paraId="08E578A5" w14:textId="52D9717F" w:rsidR="00FF7DBE" w:rsidRDefault="00844D4C">
      <w:pPr>
        <w:spacing w:after="200"/>
        <w:rPr>
          <w:sz w:val="30"/>
          <w:szCs w:val="30"/>
        </w:rPr>
      </w:pPr>
      <w:r>
        <w:rPr>
          <w:sz w:val="30"/>
          <w:szCs w:val="30"/>
        </w:rPr>
        <w:br w:type="page"/>
      </w:r>
    </w:p>
    <w:p w14:paraId="30704F2B" w14:textId="77777777" w:rsidR="00FF7DBE" w:rsidRDefault="00FF7DBE" w:rsidP="00FF7DBE">
      <w:pPr>
        <w:pStyle w:val="Heading1"/>
      </w:pPr>
      <w:r>
        <w:lastRenderedPageBreak/>
        <w:t>PLANT AND ZOMBIE PROJECT</w:t>
      </w:r>
    </w:p>
    <w:p w14:paraId="2EB029FA" w14:textId="61DC1091" w:rsidR="00FF7DBE" w:rsidRDefault="00E55A97" w:rsidP="00FF7DBE">
      <w:pPr>
        <w:rPr>
          <w:sz w:val="40"/>
          <w:szCs w:val="40"/>
        </w:rPr>
      </w:pPr>
      <w:r>
        <w:rPr>
          <w:sz w:val="40"/>
          <w:szCs w:val="40"/>
        </w:rPr>
        <w:t>5</w:t>
      </w:r>
      <w:r w:rsidR="00FF7DBE">
        <w:rPr>
          <w:sz w:val="40"/>
          <w:szCs w:val="40"/>
        </w:rPr>
        <w:t>. DIAGRAM:</w:t>
      </w:r>
    </w:p>
    <w:p w14:paraId="65108C11" w14:textId="46DA65D5" w:rsidR="005A52BE" w:rsidRDefault="005A52BE" w:rsidP="00FF7DBE">
      <w:pPr>
        <w:rPr>
          <w:sz w:val="40"/>
          <w:szCs w:val="40"/>
        </w:rPr>
      </w:pPr>
    </w:p>
    <w:p w14:paraId="7DCD6699" w14:textId="0F196CB0" w:rsidR="005A52BE" w:rsidRDefault="00751365" w:rsidP="00FF7DBE">
      <w:pPr>
        <w:rPr>
          <w:sz w:val="40"/>
          <w:szCs w:val="40"/>
        </w:rPr>
      </w:pPr>
      <w:r w:rsidRPr="00751365">
        <w:rPr>
          <w:noProof/>
          <w:sz w:val="40"/>
          <w:szCs w:val="40"/>
        </w:rPr>
        <w:drawing>
          <wp:inline distT="0" distB="0" distL="0" distR="0" wp14:anchorId="411B9CE8" wp14:editId="1224F66E">
            <wp:extent cx="6309360" cy="4624705"/>
            <wp:effectExtent l="0" t="0" r="0" b="4445"/>
            <wp:docPr id="7" name="Picture 7" descr="C:\Users\ADMIN\Desktop\PlantsvsZombies Project 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PlantsvsZombies Project Diagram (1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462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>Link:</w:t>
      </w:r>
    </w:p>
    <w:p w14:paraId="1B4E4078" w14:textId="23018F7B" w:rsidR="00751365" w:rsidRDefault="00751365" w:rsidP="00FF7DBE">
      <w:pPr>
        <w:rPr>
          <w:sz w:val="40"/>
          <w:szCs w:val="40"/>
        </w:rPr>
      </w:pPr>
      <w:r w:rsidRPr="00751365">
        <w:rPr>
          <w:sz w:val="40"/>
          <w:szCs w:val="40"/>
        </w:rPr>
        <w:t>https://imgur.com/GTkLrHp</w:t>
      </w:r>
    </w:p>
    <w:p w14:paraId="4F8EF010" w14:textId="399C6457" w:rsidR="005A52BE" w:rsidRDefault="005A52BE" w:rsidP="00FF7DBE">
      <w:pPr>
        <w:rPr>
          <w:sz w:val="40"/>
          <w:szCs w:val="40"/>
        </w:rPr>
      </w:pPr>
    </w:p>
    <w:p w14:paraId="3FC21EDE" w14:textId="15270C82" w:rsidR="005A52BE" w:rsidRDefault="005A52BE" w:rsidP="00FF7DBE">
      <w:pPr>
        <w:rPr>
          <w:sz w:val="40"/>
          <w:szCs w:val="40"/>
        </w:rPr>
      </w:pPr>
    </w:p>
    <w:p w14:paraId="1617933F" w14:textId="6409680F" w:rsidR="005A52BE" w:rsidRDefault="005A52BE" w:rsidP="00FF7DBE">
      <w:pPr>
        <w:rPr>
          <w:sz w:val="40"/>
          <w:szCs w:val="40"/>
        </w:rPr>
      </w:pPr>
    </w:p>
    <w:p w14:paraId="2B5E7FBD" w14:textId="6357483B" w:rsidR="005A52BE" w:rsidRDefault="005A52BE" w:rsidP="00FF7DBE">
      <w:pPr>
        <w:rPr>
          <w:sz w:val="40"/>
          <w:szCs w:val="40"/>
        </w:rPr>
      </w:pPr>
    </w:p>
    <w:p w14:paraId="267ADFB8" w14:textId="52E558FB" w:rsidR="005A52BE" w:rsidRDefault="005A52BE" w:rsidP="00FF7DBE">
      <w:pPr>
        <w:rPr>
          <w:sz w:val="40"/>
          <w:szCs w:val="40"/>
        </w:rPr>
      </w:pPr>
    </w:p>
    <w:p w14:paraId="4393656F" w14:textId="08A71B69" w:rsidR="005A52BE" w:rsidRDefault="005A52BE" w:rsidP="00FF7DBE">
      <w:pPr>
        <w:rPr>
          <w:sz w:val="40"/>
          <w:szCs w:val="40"/>
        </w:rPr>
      </w:pPr>
    </w:p>
    <w:p w14:paraId="0DD33495" w14:textId="7A94FCC3" w:rsidR="005A52BE" w:rsidRDefault="005A52BE" w:rsidP="00FF7DBE">
      <w:pPr>
        <w:rPr>
          <w:sz w:val="40"/>
          <w:szCs w:val="40"/>
        </w:rPr>
      </w:pPr>
    </w:p>
    <w:p w14:paraId="40B1AD5D" w14:textId="7B54B19B" w:rsidR="005A52BE" w:rsidRDefault="005A52BE" w:rsidP="00FF7DBE">
      <w:pPr>
        <w:rPr>
          <w:sz w:val="40"/>
          <w:szCs w:val="40"/>
        </w:rPr>
      </w:pPr>
    </w:p>
    <w:p w14:paraId="7B2E8BEE" w14:textId="43BB16C8" w:rsidR="005A52BE" w:rsidRDefault="005A52BE" w:rsidP="00FF7DBE">
      <w:pPr>
        <w:rPr>
          <w:sz w:val="40"/>
          <w:szCs w:val="40"/>
        </w:rPr>
      </w:pPr>
    </w:p>
    <w:p w14:paraId="7B65D117" w14:textId="0C1368C7" w:rsidR="005A52BE" w:rsidRDefault="005A52BE" w:rsidP="00FF7DBE">
      <w:pPr>
        <w:rPr>
          <w:sz w:val="40"/>
          <w:szCs w:val="40"/>
        </w:rPr>
      </w:pPr>
    </w:p>
    <w:p w14:paraId="5FA752DD" w14:textId="3122C772" w:rsidR="005A52BE" w:rsidRDefault="005A52BE" w:rsidP="00FF7DBE">
      <w:pPr>
        <w:rPr>
          <w:sz w:val="40"/>
          <w:szCs w:val="40"/>
        </w:rPr>
      </w:pPr>
    </w:p>
    <w:p w14:paraId="1E4A2E1E" w14:textId="1ED7F63D" w:rsidR="005A52BE" w:rsidRDefault="005A52BE" w:rsidP="00FF7DBE">
      <w:pPr>
        <w:rPr>
          <w:sz w:val="40"/>
          <w:szCs w:val="40"/>
        </w:rPr>
      </w:pPr>
    </w:p>
    <w:p w14:paraId="5E0E449F" w14:textId="646B6605" w:rsidR="005A52BE" w:rsidRDefault="005A52BE" w:rsidP="00FF7DBE">
      <w:pPr>
        <w:rPr>
          <w:sz w:val="40"/>
          <w:szCs w:val="40"/>
        </w:rPr>
      </w:pPr>
    </w:p>
    <w:p w14:paraId="0735BAFE" w14:textId="33534857" w:rsidR="005A52BE" w:rsidRDefault="005A52BE" w:rsidP="00FF7DBE">
      <w:pPr>
        <w:rPr>
          <w:sz w:val="40"/>
          <w:szCs w:val="40"/>
        </w:rPr>
      </w:pPr>
    </w:p>
    <w:p w14:paraId="1D0AEF93" w14:textId="47959632" w:rsidR="005A52BE" w:rsidRDefault="005A52BE" w:rsidP="00FF7DBE">
      <w:pPr>
        <w:rPr>
          <w:sz w:val="40"/>
          <w:szCs w:val="40"/>
        </w:rPr>
      </w:pPr>
    </w:p>
    <w:p w14:paraId="50AFD40E" w14:textId="0466F967" w:rsidR="005A52BE" w:rsidRDefault="005A52BE" w:rsidP="00FF7DBE">
      <w:pPr>
        <w:rPr>
          <w:sz w:val="40"/>
          <w:szCs w:val="40"/>
        </w:rPr>
      </w:pPr>
    </w:p>
    <w:p w14:paraId="7D7A8F80" w14:textId="61E00C59" w:rsidR="005A52BE" w:rsidRDefault="005A52BE" w:rsidP="00FF7DBE">
      <w:pPr>
        <w:rPr>
          <w:sz w:val="40"/>
          <w:szCs w:val="40"/>
        </w:rPr>
      </w:pPr>
    </w:p>
    <w:p w14:paraId="6B468D11" w14:textId="0C9EC41C" w:rsidR="005A52BE" w:rsidRDefault="005A52BE" w:rsidP="00FF7DBE">
      <w:pPr>
        <w:rPr>
          <w:sz w:val="40"/>
          <w:szCs w:val="40"/>
        </w:rPr>
      </w:pPr>
    </w:p>
    <w:p w14:paraId="157E51FB" w14:textId="77777777" w:rsidR="005A52BE" w:rsidRDefault="005A52BE" w:rsidP="005A52BE">
      <w:pPr>
        <w:pStyle w:val="Heading1"/>
      </w:pPr>
      <w:r>
        <w:t>PLANT AND ZOMBIE PROJECT</w:t>
      </w:r>
    </w:p>
    <w:p w14:paraId="08E2848E" w14:textId="58BC310B" w:rsidR="005A52BE" w:rsidRDefault="00E55A97" w:rsidP="005A52BE">
      <w:pPr>
        <w:rPr>
          <w:sz w:val="40"/>
          <w:szCs w:val="40"/>
        </w:rPr>
      </w:pPr>
      <w:r>
        <w:rPr>
          <w:sz w:val="40"/>
          <w:szCs w:val="40"/>
        </w:rPr>
        <w:t>6</w:t>
      </w:r>
      <w:r w:rsidR="005A52BE">
        <w:rPr>
          <w:sz w:val="40"/>
          <w:szCs w:val="40"/>
        </w:rPr>
        <w:t>. REFERENCE:</w:t>
      </w:r>
    </w:p>
    <w:p w14:paraId="3B0AA8C8" w14:textId="77777777" w:rsidR="005A52BE" w:rsidRDefault="005A52BE" w:rsidP="005A52BE">
      <w:pPr>
        <w:rPr>
          <w:sz w:val="40"/>
          <w:szCs w:val="40"/>
        </w:rPr>
      </w:pPr>
    </w:p>
    <w:p w14:paraId="41D60E42" w14:textId="1A5DFC7B" w:rsidR="005A52BE" w:rsidRDefault="005A52BE" w:rsidP="00FF7DBE">
      <w:pPr>
        <w:rPr>
          <w:sz w:val="40"/>
          <w:szCs w:val="40"/>
        </w:rPr>
      </w:pPr>
      <w:r>
        <w:rPr>
          <w:sz w:val="40"/>
          <w:szCs w:val="40"/>
        </w:rPr>
        <w:t>-GITHUB</w:t>
      </w:r>
    </w:p>
    <w:p w14:paraId="22ABC3BE" w14:textId="32810752" w:rsidR="005A52BE" w:rsidRDefault="005A52BE" w:rsidP="00FF7DBE">
      <w:pPr>
        <w:rPr>
          <w:sz w:val="40"/>
          <w:szCs w:val="40"/>
        </w:rPr>
      </w:pPr>
    </w:p>
    <w:p w14:paraId="28224771" w14:textId="69CE80F6" w:rsidR="005A52BE" w:rsidRDefault="005A52BE" w:rsidP="00FF7DBE">
      <w:pPr>
        <w:rPr>
          <w:sz w:val="40"/>
          <w:szCs w:val="40"/>
        </w:rPr>
      </w:pPr>
      <w:r>
        <w:rPr>
          <w:sz w:val="40"/>
          <w:szCs w:val="40"/>
        </w:rPr>
        <w:t xml:space="preserve">-YOUTUBE: </w:t>
      </w:r>
      <w:hyperlink r:id="rId24" w:history="1">
        <w:r w:rsidRPr="00EC44E3">
          <w:rPr>
            <w:rStyle w:val="Hyperlink"/>
            <w:sz w:val="40"/>
            <w:szCs w:val="40"/>
          </w:rPr>
          <w:t>https://www.yout</w:t>
        </w:r>
        <w:r w:rsidRPr="00EC44E3">
          <w:rPr>
            <w:rStyle w:val="Hyperlink"/>
            <w:sz w:val="40"/>
            <w:szCs w:val="40"/>
          </w:rPr>
          <w:t>u</w:t>
        </w:r>
        <w:r w:rsidRPr="00EC44E3">
          <w:rPr>
            <w:rStyle w:val="Hyperlink"/>
            <w:sz w:val="40"/>
            <w:szCs w:val="40"/>
          </w:rPr>
          <w:t>be.com/watch?v=AgMRkRLPeFU</w:t>
        </w:r>
      </w:hyperlink>
    </w:p>
    <w:p w14:paraId="67802070" w14:textId="4F2D8419" w:rsidR="005A52BE" w:rsidRDefault="005A52BE" w:rsidP="00FF7DBE">
      <w:pPr>
        <w:rPr>
          <w:sz w:val="40"/>
          <w:szCs w:val="40"/>
        </w:rPr>
      </w:pPr>
      <w:r>
        <w:rPr>
          <w:sz w:val="40"/>
          <w:szCs w:val="40"/>
        </w:rPr>
        <w:tab/>
      </w:r>
    </w:p>
    <w:p w14:paraId="121FC844" w14:textId="24E21239" w:rsidR="005A52BE" w:rsidRDefault="005A52BE" w:rsidP="00FF7DBE">
      <w:pPr>
        <w:rPr>
          <w:sz w:val="40"/>
          <w:szCs w:val="40"/>
        </w:rPr>
      </w:pPr>
    </w:p>
    <w:p w14:paraId="0FE1DEAA" w14:textId="77777777" w:rsidR="005A52BE" w:rsidRDefault="005A52BE">
      <w:pPr>
        <w:spacing w:after="200"/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197FA422" w14:textId="77777777" w:rsidR="005A52BE" w:rsidRDefault="005A52BE" w:rsidP="005A52BE">
      <w:pPr>
        <w:pStyle w:val="Heading1"/>
      </w:pPr>
      <w:r>
        <w:lastRenderedPageBreak/>
        <w:t>PLANT AND ZOMBIE PROJECT</w:t>
      </w:r>
    </w:p>
    <w:p w14:paraId="28FD9FA4" w14:textId="50C87ED9" w:rsidR="005A52BE" w:rsidRDefault="005A52BE" w:rsidP="00FF7DBE">
      <w:pPr>
        <w:rPr>
          <w:sz w:val="40"/>
          <w:szCs w:val="40"/>
        </w:rPr>
      </w:pPr>
    </w:p>
    <w:p w14:paraId="36B72426" w14:textId="2AF28D10" w:rsidR="005A52BE" w:rsidRDefault="005A52BE" w:rsidP="00FF7DBE">
      <w:pPr>
        <w:rPr>
          <w:sz w:val="40"/>
          <w:szCs w:val="40"/>
        </w:rPr>
      </w:pPr>
    </w:p>
    <w:p w14:paraId="60484A8C" w14:textId="77777777" w:rsidR="00844D4C" w:rsidRPr="00844D4C" w:rsidRDefault="00844D4C" w:rsidP="00844D4C">
      <w:pPr>
        <w:jc w:val="center"/>
        <w:rPr>
          <w:sz w:val="100"/>
          <w:szCs w:val="100"/>
        </w:rPr>
      </w:pPr>
    </w:p>
    <w:p w14:paraId="58B48F89" w14:textId="18D08AF8" w:rsidR="005A52BE" w:rsidRPr="00844D4C" w:rsidRDefault="00844D4C" w:rsidP="00844D4C">
      <w:pPr>
        <w:jc w:val="center"/>
        <w:rPr>
          <w:sz w:val="100"/>
          <w:szCs w:val="100"/>
        </w:rPr>
      </w:pPr>
      <w:r w:rsidRPr="00844D4C">
        <w:rPr>
          <w:sz w:val="100"/>
          <w:szCs w:val="100"/>
        </w:rPr>
        <w:t>THANK YOU FOR READING</w:t>
      </w:r>
    </w:p>
    <w:p w14:paraId="114C1BF7" w14:textId="2FD9890E" w:rsidR="005A52BE" w:rsidRDefault="005A52BE" w:rsidP="00FF7DBE">
      <w:pPr>
        <w:rPr>
          <w:sz w:val="40"/>
          <w:szCs w:val="40"/>
        </w:rPr>
      </w:pPr>
    </w:p>
    <w:p w14:paraId="476BAC03" w14:textId="08B2C556" w:rsidR="005A52BE" w:rsidRDefault="005A52BE" w:rsidP="00FF7DBE">
      <w:pPr>
        <w:rPr>
          <w:sz w:val="40"/>
          <w:szCs w:val="40"/>
        </w:rPr>
      </w:pPr>
    </w:p>
    <w:p w14:paraId="4D492A57" w14:textId="0AEA2AFE" w:rsidR="005A52BE" w:rsidRDefault="005A52BE" w:rsidP="00FF7DBE">
      <w:pPr>
        <w:rPr>
          <w:sz w:val="40"/>
          <w:szCs w:val="40"/>
        </w:rPr>
      </w:pPr>
    </w:p>
    <w:p w14:paraId="799D6884" w14:textId="77777777" w:rsidR="005A52BE" w:rsidRDefault="005A52BE" w:rsidP="00FF7DBE">
      <w:pPr>
        <w:rPr>
          <w:sz w:val="40"/>
          <w:szCs w:val="40"/>
        </w:rPr>
      </w:pPr>
    </w:p>
    <w:p w14:paraId="6F869DBB" w14:textId="77777777" w:rsidR="005A52BE" w:rsidRDefault="005A52BE" w:rsidP="00FF7DBE">
      <w:pPr>
        <w:rPr>
          <w:sz w:val="40"/>
          <w:szCs w:val="40"/>
        </w:rPr>
      </w:pPr>
    </w:p>
    <w:p w14:paraId="7DE257F2" w14:textId="77777777" w:rsidR="005A52BE" w:rsidRDefault="005A52BE" w:rsidP="00FF7DBE">
      <w:pPr>
        <w:rPr>
          <w:sz w:val="40"/>
          <w:szCs w:val="40"/>
        </w:rPr>
      </w:pPr>
    </w:p>
    <w:p w14:paraId="31AC4282" w14:textId="5060BA25" w:rsidR="00FF7DBE" w:rsidRDefault="00FF7DBE" w:rsidP="00DF027C">
      <w:pPr>
        <w:rPr>
          <w:sz w:val="30"/>
          <w:szCs w:val="30"/>
        </w:rPr>
      </w:pPr>
    </w:p>
    <w:p w14:paraId="29D1FCC0" w14:textId="77DA2D62" w:rsidR="00844D4C" w:rsidRDefault="00844D4C" w:rsidP="00DF027C">
      <w:pPr>
        <w:rPr>
          <w:sz w:val="30"/>
          <w:szCs w:val="30"/>
        </w:rPr>
      </w:pPr>
    </w:p>
    <w:p w14:paraId="080C0E6D" w14:textId="51922EF5" w:rsidR="00844D4C" w:rsidRDefault="00844D4C" w:rsidP="00DF027C">
      <w:pPr>
        <w:rPr>
          <w:sz w:val="30"/>
          <w:szCs w:val="30"/>
        </w:rPr>
      </w:pPr>
    </w:p>
    <w:p w14:paraId="70205228" w14:textId="3F0F4847" w:rsidR="00844D4C" w:rsidRDefault="00844D4C" w:rsidP="00DF027C">
      <w:pPr>
        <w:rPr>
          <w:sz w:val="30"/>
          <w:szCs w:val="30"/>
        </w:rPr>
      </w:pPr>
    </w:p>
    <w:p w14:paraId="48549EAA" w14:textId="7157B58C" w:rsidR="00844D4C" w:rsidRDefault="00844D4C" w:rsidP="00844D4C">
      <w:pPr>
        <w:jc w:val="right"/>
        <w:rPr>
          <w:sz w:val="30"/>
          <w:szCs w:val="30"/>
        </w:rPr>
      </w:pPr>
    </w:p>
    <w:p w14:paraId="4CDCBB3D" w14:textId="77777777" w:rsidR="00844D4C" w:rsidRDefault="00844D4C" w:rsidP="00844D4C">
      <w:pPr>
        <w:jc w:val="right"/>
        <w:rPr>
          <w:sz w:val="30"/>
          <w:szCs w:val="30"/>
        </w:rPr>
      </w:pPr>
    </w:p>
    <w:p w14:paraId="669FA208" w14:textId="3C1C5537" w:rsidR="00844D4C" w:rsidRPr="00844D4C" w:rsidRDefault="00844D4C" w:rsidP="00844D4C">
      <w:pPr>
        <w:jc w:val="right"/>
        <w:rPr>
          <w:sz w:val="24"/>
          <w:szCs w:val="24"/>
        </w:rPr>
      </w:pPr>
      <w:r w:rsidRPr="00844D4C">
        <w:rPr>
          <w:sz w:val="24"/>
          <w:szCs w:val="24"/>
        </w:rPr>
        <w:t>TDH GROUP:</w:t>
      </w:r>
    </w:p>
    <w:p w14:paraId="25FDF12E" w14:textId="4F48914D" w:rsidR="00844D4C" w:rsidRPr="00844D4C" w:rsidRDefault="00844D4C" w:rsidP="00844D4C">
      <w:pPr>
        <w:jc w:val="right"/>
        <w:rPr>
          <w:sz w:val="24"/>
          <w:szCs w:val="24"/>
        </w:rPr>
      </w:pPr>
      <w:r w:rsidRPr="00844D4C">
        <w:rPr>
          <w:sz w:val="24"/>
          <w:szCs w:val="24"/>
        </w:rPr>
        <w:t>NGUYỄN TẤN TÀI</w:t>
      </w:r>
    </w:p>
    <w:p w14:paraId="2DFB06D9" w14:textId="64C1E61A" w:rsidR="00844D4C" w:rsidRPr="00844D4C" w:rsidRDefault="00844D4C" w:rsidP="00844D4C">
      <w:pPr>
        <w:jc w:val="right"/>
        <w:rPr>
          <w:sz w:val="24"/>
          <w:szCs w:val="24"/>
        </w:rPr>
      </w:pPr>
      <w:r w:rsidRPr="00844D4C">
        <w:rPr>
          <w:sz w:val="24"/>
          <w:szCs w:val="24"/>
        </w:rPr>
        <w:t>VŨ NHẬT DUY</w:t>
      </w:r>
    </w:p>
    <w:p w14:paraId="7DA55838" w14:textId="22B97020" w:rsidR="00844D4C" w:rsidRPr="00844D4C" w:rsidRDefault="00844D4C" w:rsidP="00844D4C">
      <w:pPr>
        <w:jc w:val="right"/>
        <w:rPr>
          <w:sz w:val="24"/>
          <w:szCs w:val="24"/>
        </w:rPr>
      </w:pPr>
      <w:r w:rsidRPr="00844D4C">
        <w:rPr>
          <w:sz w:val="24"/>
          <w:szCs w:val="24"/>
        </w:rPr>
        <w:t>NGUYỄN GIA HUY</w:t>
      </w:r>
    </w:p>
    <w:sectPr w:rsidR="00844D4C" w:rsidRPr="00844D4C" w:rsidSect="00DF027C">
      <w:headerReference w:type="default" r:id="rId25"/>
      <w:footerReference w:type="default" r:id="rId26"/>
      <w:pgSz w:w="12240" w:h="15840"/>
      <w:pgMar w:top="720" w:right="1152" w:bottom="720" w:left="1152" w:header="0" w:footer="288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58FD306" w14:textId="77777777" w:rsidR="00D91B4D" w:rsidRDefault="00D91B4D">
      <w:r>
        <w:separator/>
      </w:r>
    </w:p>
    <w:p w14:paraId="699F6FDC" w14:textId="77777777" w:rsidR="00D91B4D" w:rsidRDefault="00D91B4D"/>
  </w:endnote>
  <w:endnote w:type="continuationSeparator" w:id="0">
    <w:p w14:paraId="3D3AEFE6" w14:textId="77777777" w:rsidR="00D91B4D" w:rsidRDefault="00D91B4D">
      <w:r>
        <w:continuationSeparator/>
      </w:r>
    </w:p>
    <w:p w14:paraId="19121EA0" w14:textId="77777777" w:rsidR="00D91B4D" w:rsidRDefault="00D91B4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287489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43E79DE" w14:textId="77777777" w:rsidR="00DF027C" w:rsidRDefault="00DF027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51365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14:paraId="2BD605A1" w14:textId="77777777" w:rsidR="00DF027C" w:rsidRDefault="00DF027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AD3EB9D" w14:textId="77777777" w:rsidR="00D91B4D" w:rsidRDefault="00D91B4D">
      <w:r>
        <w:separator/>
      </w:r>
    </w:p>
    <w:p w14:paraId="4F029683" w14:textId="77777777" w:rsidR="00D91B4D" w:rsidRDefault="00D91B4D"/>
  </w:footnote>
  <w:footnote w:type="continuationSeparator" w:id="0">
    <w:p w14:paraId="26F1401B" w14:textId="77777777" w:rsidR="00D91B4D" w:rsidRDefault="00D91B4D">
      <w:r>
        <w:continuationSeparator/>
      </w:r>
    </w:p>
    <w:p w14:paraId="10350B0D" w14:textId="77777777" w:rsidR="00D91B4D" w:rsidRDefault="00D91B4D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990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9990"/>
    </w:tblGrid>
    <w:tr w:rsidR="00D077E9" w14:paraId="10894F1C" w14:textId="77777777" w:rsidTr="00D077E9">
      <w:trPr>
        <w:trHeight w:val="978"/>
      </w:trPr>
      <w:tc>
        <w:tcPr>
          <w:tcW w:w="9990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23FBDE3B" w14:textId="77777777" w:rsidR="00D077E9" w:rsidRDefault="00D077E9">
          <w:pPr>
            <w:pStyle w:val="Header"/>
          </w:pPr>
        </w:p>
      </w:tc>
    </w:tr>
  </w:tbl>
  <w:p w14:paraId="7EAC9832" w14:textId="77777777" w:rsidR="00D077E9" w:rsidRDefault="00D077E9" w:rsidP="00D077E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63B5"/>
    <w:rsid w:val="0002482E"/>
    <w:rsid w:val="00050324"/>
    <w:rsid w:val="000A0150"/>
    <w:rsid w:val="000E63C9"/>
    <w:rsid w:val="00130E9D"/>
    <w:rsid w:val="00150A6D"/>
    <w:rsid w:val="00185B35"/>
    <w:rsid w:val="001F2BC8"/>
    <w:rsid w:val="001F5F6B"/>
    <w:rsid w:val="00243EBC"/>
    <w:rsid w:val="00246A35"/>
    <w:rsid w:val="00284348"/>
    <w:rsid w:val="002F51F5"/>
    <w:rsid w:val="00312137"/>
    <w:rsid w:val="00330359"/>
    <w:rsid w:val="0033762F"/>
    <w:rsid w:val="00366C7E"/>
    <w:rsid w:val="00384EA3"/>
    <w:rsid w:val="003A39A1"/>
    <w:rsid w:val="003C2191"/>
    <w:rsid w:val="003D3863"/>
    <w:rsid w:val="004110DE"/>
    <w:rsid w:val="0044085A"/>
    <w:rsid w:val="00490363"/>
    <w:rsid w:val="004B21A5"/>
    <w:rsid w:val="005037F0"/>
    <w:rsid w:val="00516A86"/>
    <w:rsid w:val="005275F6"/>
    <w:rsid w:val="00572102"/>
    <w:rsid w:val="00593B08"/>
    <w:rsid w:val="005A52BE"/>
    <w:rsid w:val="005F1BB0"/>
    <w:rsid w:val="005F3183"/>
    <w:rsid w:val="00656C4D"/>
    <w:rsid w:val="006E5716"/>
    <w:rsid w:val="007302B3"/>
    <w:rsid w:val="00730733"/>
    <w:rsid w:val="00730E3A"/>
    <w:rsid w:val="00736AAF"/>
    <w:rsid w:val="007401AB"/>
    <w:rsid w:val="00751365"/>
    <w:rsid w:val="00765B2A"/>
    <w:rsid w:val="00783A34"/>
    <w:rsid w:val="007C6B52"/>
    <w:rsid w:val="007D16C5"/>
    <w:rsid w:val="00844D4C"/>
    <w:rsid w:val="00862FE4"/>
    <w:rsid w:val="0086389A"/>
    <w:rsid w:val="0087605E"/>
    <w:rsid w:val="008B1FEE"/>
    <w:rsid w:val="00903C32"/>
    <w:rsid w:val="00916B16"/>
    <w:rsid w:val="009173B9"/>
    <w:rsid w:val="0093335D"/>
    <w:rsid w:val="0093613E"/>
    <w:rsid w:val="00943026"/>
    <w:rsid w:val="00966B81"/>
    <w:rsid w:val="009B03BF"/>
    <w:rsid w:val="009C7720"/>
    <w:rsid w:val="00A23AFA"/>
    <w:rsid w:val="00A31B3E"/>
    <w:rsid w:val="00A532F3"/>
    <w:rsid w:val="00A8489E"/>
    <w:rsid w:val="00AC29F3"/>
    <w:rsid w:val="00B231E5"/>
    <w:rsid w:val="00C02B87"/>
    <w:rsid w:val="00C4086D"/>
    <w:rsid w:val="00CA1896"/>
    <w:rsid w:val="00CB5B28"/>
    <w:rsid w:val="00CE63B5"/>
    <w:rsid w:val="00CF5371"/>
    <w:rsid w:val="00D0323A"/>
    <w:rsid w:val="00D0559F"/>
    <w:rsid w:val="00D077E9"/>
    <w:rsid w:val="00D42CB7"/>
    <w:rsid w:val="00D5413D"/>
    <w:rsid w:val="00D570A9"/>
    <w:rsid w:val="00D70D02"/>
    <w:rsid w:val="00D770C7"/>
    <w:rsid w:val="00D86945"/>
    <w:rsid w:val="00D90290"/>
    <w:rsid w:val="00D91B4D"/>
    <w:rsid w:val="00DD152F"/>
    <w:rsid w:val="00DE213F"/>
    <w:rsid w:val="00DF027C"/>
    <w:rsid w:val="00E00A32"/>
    <w:rsid w:val="00E22ACD"/>
    <w:rsid w:val="00E55A97"/>
    <w:rsid w:val="00E620B0"/>
    <w:rsid w:val="00E81B40"/>
    <w:rsid w:val="00EE3F1F"/>
    <w:rsid w:val="00EF555B"/>
    <w:rsid w:val="00F027BB"/>
    <w:rsid w:val="00F11DCF"/>
    <w:rsid w:val="00F162EA"/>
    <w:rsid w:val="00F52D27"/>
    <w:rsid w:val="00F82196"/>
    <w:rsid w:val="00F83527"/>
    <w:rsid w:val="00FD583F"/>
    <w:rsid w:val="00FD7488"/>
    <w:rsid w:val="00FF16B4"/>
    <w:rsid w:val="00FF7DBE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DA23DC"/>
  <w15:docId w15:val="{E1C606BF-F4EF-40D2-922F-8633233BEF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Heading1">
    <w:name w:val="heading 1"/>
    <w:basedOn w:val="Normal"/>
    <w:link w:val="Heading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itle">
    <w:name w:val="Subtitle"/>
    <w:basedOn w:val="Normal"/>
    <w:link w:val="Subtitle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Heading1Char">
    <w:name w:val="Heading 1 Char"/>
    <w:basedOn w:val="DefaultParagraphFont"/>
    <w:link w:val="Heading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Header">
    <w:name w:val="header"/>
    <w:basedOn w:val="Normal"/>
    <w:link w:val="HeaderChar"/>
    <w:uiPriority w:val="8"/>
    <w:unhideWhenUsed/>
    <w:rsid w:val="005037F0"/>
  </w:style>
  <w:style w:type="character" w:customStyle="1" w:styleId="HeaderChar">
    <w:name w:val="Header Char"/>
    <w:basedOn w:val="DefaultParagraphFont"/>
    <w:link w:val="Header"/>
    <w:uiPriority w:val="8"/>
    <w:rsid w:val="0093335D"/>
  </w:style>
  <w:style w:type="paragraph" w:styleId="Footer">
    <w:name w:val="footer"/>
    <w:basedOn w:val="Normal"/>
    <w:link w:val="FooterChar"/>
    <w:uiPriority w:val="99"/>
    <w:unhideWhenUsed/>
    <w:rsid w:val="005037F0"/>
  </w:style>
  <w:style w:type="character" w:customStyle="1" w:styleId="FooterChar">
    <w:name w:val="Footer Char"/>
    <w:basedOn w:val="DefaultParagraphFont"/>
    <w:link w:val="Footer"/>
    <w:uiPriority w:val="99"/>
    <w:rsid w:val="005037F0"/>
    <w:rPr>
      <w:sz w:val="24"/>
      <w:szCs w:val="24"/>
    </w:rPr>
  </w:style>
  <w:style w:type="paragraph" w:customStyle="1" w:styleId="Name">
    <w:name w:val="Na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Heading2Char">
    <w:name w:val="Heading 2 Char"/>
    <w:basedOn w:val="DefaultParagraphFont"/>
    <w:link w:val="Heading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eGrid">
    <w:name w:val="Table Grid"/>
    <w:basedOn w:val="Table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Normal"/>
    <w:link w:val="ContentChar"/>
    <w:qFormat/>
    <w:rsid w:val="00DF027C"/>
    <w:rPr>
      <w:b w:val="0"/>
    </w:rPr>
  </w:style>
  <w:style w:type="paragraph" w:customStyle="1" w:styleId="EmphasisText">
    <w:name w:val="Emphasis Text"/>
    <w:basedOn w:val="Normal"/>
    <w:link w:val="EmphasisTextChar"/>
    <w:qFormat/>
    <w:rsid w:val="00DF027C"/>
  </w:style>
  <w:style w:type="character" w:customStyle="1" w:styleId="ContentChar">
    <w:name w:val="Content Char"/>
    <w:basedOn w:val="DefaultParagraphFont"/>
    <w:link w:val="Content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EmphasisTextChar">
    <w:name w:val="Emphasis Text Char"/>
    <w:basedOn w:val="DefaultParagraphFont"/>
    <w:link w:val="EmphasisText"/>
    <w:rsid w:val="00DF027C"/>
    <w:rPr>
      <w:rFonts w:eastAsiaTheme="minorEastAsia"/>
      <w:b/>
      <w:color w:val="082A75" w:themeColor="text2"/>
      <w:sz w:val="28"/>
      <w:szCs w:val="22"/>
    </w:rPr>
  </w:style>
  <w:style w:type="character" w:styleId="Hyperlink">
    <w:name w:val="Hyperlink"/>
    <w:basedOn w:val="DefaultParagraphFont"/>
    <w:uiPriority w:val="99"/>
    <w:unhideWhenUsed/>
    <w:rsid w:val="00FF7DBE"/>
    <w:rPr>
      <w:color w:val="3592C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FF7DB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51365"/>
    <w:rPr>
      <w:color w:val="3592CF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sv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0.jpe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hyperlink" Target="https://www.youtube.com/watch?v=AgMRkRLPeFU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image" Target="media/image15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4.png"/><Relationship Id="rId19" Type="http://schemas.openxmlformats.org/officeDocument/2006/relationships/hyperlink" Target="https://docs.google.com/presentation/d/1hOJdaf-wAVpYLKpgvfJaFEJ9C5jO1KIr129yAiIBYjU/edit?fbclid=IwAR1b2S_-HKhz1GjgA-sToh0otNS1EONikRkXREQn-fQPKoPWQWIwU2IdqTE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hyperlink" Target="https://github.com/DuyVu285/PlantsVsZombiesproject" TargetMode="External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us\AppData\Local\Microsoft\Office\16.0\DTS\en-US%7b689249B2-10EB-44A9-8A4D-F1897C844F93%7d\%7b6C230065-F213-441E-BAFF-E7DFA1A01AB8%7dtf1639285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5779B82E4CE04DF1B420F6ECC75C01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CBD00E-2177-4D69-B389-3857A744FD59}"/>
      </w:docPartPr>
      <w:docPartBody>
        <w:p w:rsidR="00136558" w:rsidRDefault="00806658">
          <w:pPr>
            <w:pStyle w:val="5779B82E4CE04DF1B420F6ECC75C01C4"/>
          </w:pPr>
          <w:r w:rsidRPr="00D86945">
            <w:rPr>
              <w:rStyle w:val="SubtitleChar"/>
              <w:b/>
            </w:rPr>
            <w:fldChar w:fldCharType="begin"/>
          </w:r>
          <w:r w:rsidRPr="00D86945">
            <w:rPr>
              <w:rStyle w:val="SubtitleChar"/>
            </w:rPr>
            <w:instrText xml:space="preserve"> DATE  \@ "MMMM d"  \* MERGEFORMAT </w:instrText>
          </w:r>
          <w:r w:rsidRPr="00D86945">
            <w:rPr>
              <w:rStyle w:val="SubtitleChar"/>
              <w:b/>
            </w:rPr>
            <w:fldChar w:fldCharType="separate"/>
          </w:r>
          <w:r>
            <w:rPr>
              <w:rStyle w:val="SubtitleChar"/>
            </w:rPr>
            <w:t>January 3</w:t>
          </w:r>
          <w:r w:rsidRPr="00D86945">
            <w:rPr>
              <w:rStyle w:val="SubtitleChar"/>
              <w:b/>
            </w:rPr>
            <w:fldChar w:fldCharType="end"/>
          </w:r>
        </w:p>
      </w:docPartBody>
    </w:docPart>
    <w:docPart>
      <w:docPartPr>
        <w:name w:val="07FB1F0B40064FAE978AC01EBE5D7A2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B9463AB-E767-4929-A87A-0FBF6243E3D5}"/>
      </w:docPartPr>
      <w:docPartBody>
        <w:p w:rsidR="00136558" w:rsidRDefault="00806658">
          <w:pPr>
            <w:pStyle w:val="07FB1F0B40064FAE978AC01EBE5D7A25"/>
          </w:pPr>
          <w:r>
            <w:t>COMPANY NAME</w:t>
          </w:r>
        </w:p>
      </w:docPartBody>
    </w:docPart>
    <w:docPart>
      <w:docPartPr>
        <w:name w:val="C061EB3191B642169F58613C57F70E5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C46CEE-A84E-4D5F-88EF-AB9BCD561073}"/>
      </w:docPartPr>
      <w:docPartBody>
        <w:p w:rsidR="00136558" w:rsidRDefault="00806658">
          <w:pPr>
            <w:pStyle w:val="C061EB3191B642169F58613C57F70E5B"/>
          </w:pPr>
          <w:r w:rsidRPr="00DF027C">
            <w:t>Subtitle Text Here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658"/>
    <w:rsid w:val="00136558"/>
    <w:rsid w:val="001E3D41"/>
    <w:rsid w:val="008066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vi-VN" w:eastAsia="vi-V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val="en-US" w:eastAsia="en-US"/>
    </w:rPr>
  </w:style>
  <w:style w:type="character" w:customStyle="1" w:styleId="SubtitleChar">
    <w:name w:val="Subtitle Char"/>
    <w:basedOn w:val="DefaultParagraphFont"/>
    <w:link w:val="Subtitle"/>
    <w:uiPriority w:val="2"/>
    <w:rPr>
      <w:caps/>
      <w:color w:val="44546A" w:themeColor="text2"/>
      <w:spacing w:val="20"/>
      <w:sz w:val="32"/>
      <w:lang w:val="en-US" w:eastAsia="en-US"/>
    </w:rPr>
  </w:style>
  <w:style w:type="paragraph" w:customStyle="1" w:styleId="5779B82E4CE04DF1B420F6ECC75C01C4">
    <w:name w:val="5779B82E4CE04DF1B420F6ECC75C01C4"/>
  </w:style>
  <w:style w:type="paragraph" w:customStyle="1" w:styleId="07FB1F0B40064FAE978AC01EBE5D7A25">
    <w:name w:val="07FB1F0B40064FAE978AC01EBE5D7A25"/>
  </w:style>
  <w:style w:type="paragraph" w:customStyle="1" w:styleId="918BDDD919C549049FABCD9777D39173">
    <w:name w:val="918BDDD919C549049FABCD9777D39173"/>
  </w:style>
  <w:style w:type="paragraph" w:customStyle="1" w:styleId="C061EB3191B642169F58613C57F70E5B">
    <w:name w:val="C061EB3191B642169F58613C57F70E5B"/>
  </w:style>
  <w:style w:type="paragraph" w:customStyle="1" w:styleId="777A93695A0C4B5B8C2D3F5E45CF88B3">
    <w:name w:val="777A93695A0C4B5B8C2D3F5E45CF88B3"/>
  </w:style>
  <w:style w:type="paragraph" w:customStyle="1" w:styleId="5CDC1A262B3C49A9ADF3B6E60138DE82">
    <w:name w:val="5CDC1A262B3C49A9ADF3B6E60138DE82"/>
  </w:style>
  <w:style w:type="paragraph" w:customStyle="1" w:styleId="9EF070B8054045FAA2307228B465DED5">
    <w:name w:val="9EF070B8054045FAA2307228B465DED5"/>
  </w:style>
  <w:style w:type="paragraph" w:customStyle="1" w:styleId="FBF210BB8C1C4B86B96843877C9AE166">
    <w:name w:val="FBF210BB8C1C4B86B96843877C9AE16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{6C230065-F213-441E-BAFF-E7DFA1A01AB8}tf16392850_win32</Template>
  <TotalTime>62</TotalTime>
  <Pages>1</Pages>
  <Words>287</Words>
  <Characters>1642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asus</dc:creator>
  <cp:keywords/>
  <cp:lastModifiedBy>Vũ Nhật Duy</cp:lastModifiedBy>
  <cp:revision>3</cp:revision>
  <cp:lastPrinted>2006-08-01T17:47:00Z</cp:lastPrinted>
  <dcterms:created xsi:type="dcterms:W3CDTF">2022-01-03T12:36:00Z</dcterms:created>
  <dcterms:modified xsi:type="dcterms:W3CDTF">2022-01-03T14:16:00Z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